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32A" w:rsidRDefault="009120DD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-2576195</wp:posOffset>
                </wp:positionV>
                <wp:extent cx="5295900" cy="122872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06B" w:rsidRPr="001D406B" w:rsidRDefault="001D406B">
                            <w:pPr>
                              <w:rPr>
                                <w:color w:val="4F81BD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color w:val="4F81BD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Rapport de projet </w:t>
                            </w:r>
                          </w:p>
                          <w:p w:rsidR="001D406B" w:rsidRPr="001D406B" w:rsidRDefault="001D406B" w:rsidP="001D406B">
                            <w:pPr>
                              <w:rPr>
                                <w:color w:val="C0504D" w:themeColor="accent2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color w:val="C0504D" w:themeColor="accent2"/>
                                <w:sz w:val="40"/>
                                <w:szCs w:val="40"/>
                              </w:rPr>
                              <w:t>Lancement du site « GiselleMagicArts.com » 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8.2pt;margin-top:-202.85pt;width:417pt;height:9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" fillcolor="white [3201]" stroked="f" strokeweight=".5pt">
                <v:textbox>
                  <w:txbxContent>
                    <w:p w:rsidR="001D406B" w:rsidRPr="001D406B" w:rsidRDefault="001D406B">
                      <w:pPr>
                        <w:rPr>
                          <w:color w:val="4F81BD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color w:val="4F81BD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Rapport de projet </w:t>
                      </w:r>
                    </w:p>
                    <w:p w:rsidR="001D406B" w:rsidRPr="001D406B" w:rsidRDefault="001D406B" w:rsidP="001D406B">
                      <w:pPr>
                        <w:rPr>
                          <w:color w:val="C0504D" w:themeColor="accent2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color w:val="C0504D" w:themeColor="accent2"/>
                          <w:sz w:val="40"/>
                          <w:szCs w:val="40"/>
                        </w:rPr>
                        <w:t>Lancement du site « GiselleMagicArts.com » !</w:t>
                      </w:r>
                    </w:p>
                  </w:txbxContent>
                </v:textbox>
              </v:shape>
            </w:pict>
          </mc:Fallback>
        </mc:AlternateContent>
      </w:r>
      <w:r w:rsidR="001D40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4095115</wp:posOffset>
                </wp:positionH>
                <wp:positionV relativeFrom="paragraph">
                  <wp:posOffset>-1728470</wp:posOffset>
                </wp:positionV>
                <wp:extent cx="3124200" cy="146685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06B" w:rsidRPr="001D406B" w:rsidRDefault="001D406B" w:rsidP="001D406B">
                            <w:pPr>
                              <w:jc w:val="right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Podevin Jean-Clément</w:t>
                            </w:r>
                          </w:p>
                          <w:p w:rsidR="001D406B" w:rsidRPr="001D406B" w:rsidRDefault="001D406B" w:rsidP="001D406B">
                            <w:pPr>
                              <w:jc w:val="right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Boogearts Paul</w:t>
                            </w:r>
                          </w:p>
                          <w:p w:rsidR="001D406B" w:rsidRPr="001D406B" w:rsidRDefault="001D406B" w:rsidP="001D406B">
                            <w:pPr>
                              <w:jc w:val="right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Ringaut Arnaud</w:t>
                            </w:r>
                          </w:p>
                          <w:p w:rsidR="001D406B" w:rsidRDefault="001D406B" w:rsidP="001D406B">
                            <w:pPr>
                              <w:jc w:val="right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Kruger Maxence</w:t>
                            </w:r>
                          </w:p>
                          <w:p w:rsidR="001D406B" w:rsidRPr="001D406B" w:rsidRDefault="001D406B" w:rsidP="001D406B">
                            <w:pPr>
                              <w:jc w:val="right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Promo A1 2016-2017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7" o:spid="_x0000_s1027" type="#_x0000_t202" style="position:absolute;margin-left:322.45pt;margin-top:-136.1pt;width:246pt;height:1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" fillcolor="white [3201]" stroked="f" strokeweight=".5pt">
                <v:textbox>
                  <w:txbxContent>
                    <w:p w:rsidR="001D406B" w:rsidRPr="001D406B" w:rsidRDefault="001D406B" w:rsidP="001D406B">
                      <w:pPr>
                        <w:jc w:val="right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Podevin Jean-Clément</w:t>
                      </w:r>
                    </w:p>
                    <w:p w:rsidR="001D406B" w:rsidRPr="001D406B" w:rsidRDefault="001D406B" w:rsidP="001D406B">
                      <w:pPr>
                        <w:jc w:val="right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Boogearts Paul</w:t>
                      </w:r>
                    </w:p>
                    <w:p w:rsidR="001D406B" w:rsidRPr="001D406B" w:rsidRDefault="001D406B" w:rsidP="001D406B">
                      <w:pPr>
                        <w:jc w:val="right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Ringaut Arnaud</w:t>
                      </w:r>
                    </w:p>
                    <w:p w:rsidR="001D406B" w:rsidRDefault="001D406B" w:rsidP="001D406B">
                      <w:pPr>
                        <w:jc w:val="right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Kruger Maxence</w:t>
                      </w:r>
                    </w:p>
                    <w:p w:rsidR="001D406B" w:rsidRPr="001D406B" w:rsidRDefault="001D406B" w:rsidP="001D406B">
                      <w:pPr>
                        <w:jc w:val="right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Promo A1 2016-2017</w:t>
                      </w:r>
                    </w:p>
                  </w:txbxContent>
                </v:textbox>
              </v:shape>
            </w:pict>
          </mc:Fallback>
        </mc:AlternateContent>
      </w:r>
      <w:r w:rsidR="001D40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8B343D" wp14:editId="465FC9B9">
                <wp:simplePos x="0" y="0"/>
                <wp:positionH relativeFrom="margin">
                  <wp:posOffset>1637665</wp:posOffset>
                </wp:positionH>
                <wp:positionV relativeFrom="paragraph">
                  <wp:posOffset>2668270</wp:posOffset>
                </wp:positionV>
                <wp:extent cx="4057650" cy="1238250"/>
                <wp:effectExtent l="0" t="228600" r="0" b="22860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cene3d>
                          <a:camera prst="isometricOffAxis2Left"/>
                          <a:lightRig rig="threePt" dir="t"/>
                        </a:scene3d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06B" w:rsidRPr="001D406B" w:rsidRDefault="001D406B" w:rsidP="001D406B">
                            <w:pPr>
                              <w:rPr>
                                <w:b/>
                                <w:color w:val="FF9933"/>
                                <w:spacing w:val="10"/>
                                <w:sz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406B">
                              <w:rPr>
                                <w:b/>
                                <w:color w:val="FF9933"/>
                                <w:spacing w:val="10"/>
                                <w:sz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MAGIC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343D" id="Zone de texte 5" o:spid="_x0000_s1028" type="#_x0000_t202" style="position:absolute;margin-left:128.95pt;margin-top:210.1pt;width:319.5pt;height:97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" filled="f" stroked="f" strokeweight=".5pt">
                <v:textbox>
                  <w:txbxContent>
                    <w:p w:rsidR="001D406B" w:rsidRPr="001D406B" w:rsidRDefault="001D406B" w:rsidP="001D406B">
                      <w:pPr>
                        <w:rPr>
                          <w:b/>
                          <w:color w:val="FF9933"/>
                          <w:spacing w:val="10"/>
                          <w:sz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406B">
                        <w:rPr>
                          <w:b/>
                          <w:color w:val="FF9933"/>
                          <w:spacing w:val="10"/>
                          <w:sz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MAGIC COMPANY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406B"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1723390</wp:posOffset>
            </wp:positionH>
            <wp:positionV relativeFrom="paragraph">
              <wp:posOffset>1240790</wp:posOffset>
            </wp:positionV>
            <wp:extent cx="3867150" cy="3851910"/>
            <wp:effectExtent l="76200" t="76200" r="76200" b="1348740"/>
            <wp:wrapSquare wrapText="bothSides"/>
            <wp:docPr id="3" name="Image 3" descr="Résultat de recherche d'images pour &quot;Magi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Magic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r="36837"/>
                    <a:stretch/>
                  </pic:blipFill>
                  <pic:spPr bwMode="auto">
                    <a:xfrm>
                      <a:off x="0" y="0"/>
                      <a:ext cx="3867150" cy="385191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064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4AA6DF" wp14:editId="0A203547">
                <wp:simplePos x="0" y="0"/>
                <wp:positionH relativeFrom="column">
                  <wp:posOffset>276860</wp:posOffset>
                </wp:positionH>
                <wp:positionV relativeFrom="paragraph">
                  <wp:posOffset>9263380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3316" w:rsidRPr="00784F87" w:rsidRDefault="00AF3316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 w:rsidRPr="00784F87"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VOTRE NOM OU ORGANISATION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A6DF" id="Zone de texte 4" o:spid="_x0000_s1029" type="#_x0000_t202" style="position:absolute;margin-left:21.8pt;margin-top:729.4pt;width:335.55pt;height:2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" filled="f" stroked="f">
                <v:textbox>
                  <w:txbxContent>
                    <w:p w:rsidR="00AF3316" w:rsidRPr="00784F87" w:rsidRDefault="00AF3316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 w:rsidRPr="00784F87"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VOTRE NOM OU ORGANISATION</w:t>
                      </w:r>
                    </w:p>
                  </w:txbxContent>
                </v:textbox>
              </v:shape>
            </w:pict>
          </mc:Fallback>
        </mc:AlternateContent>
      </w:r>
      <w:r w:rsidR="007D064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7D546A6" wp14:editId="68CDEF2F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784F87" w:rsidRDefault="006B445E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 w:rsidRPr="00784F87"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NOM DE VOTRE PROJET</w:t>
                            </w:r>
                          </w:p>
                          <w:p w:rsidR="006B445E" w:rsidRPr="00A646C3" w:rsidRDefault="006B445E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 w:rsidRPr="00A646C3"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SOUS TITRE EXPLICATIF LE DÉCRIVANT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46A6" id="Zone de texte 2" o:spid="_x0000_s1030" type="#_x0000_t202" style="position:absolute;margin-left:21.8pt;margin-top:575.1pt;width:499.5pt;height:9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" filled="f" stroked="f">
                <v:textbox>
                  <w:txbxContent>
                    <w:p w:rsidR="006B445E" w:rsidRPr="00784F87" w:rsidRDefault="006B445E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 w:rsidRPr="00784F87"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NOM DE VOTRE PROJET</w:t>
                      </w:r>
                    </w:p>
                    <w:p w:rsidR="006B445E" w:rsidRPr="00A646C3" w:rsidRDefault="006B445E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 w:rsidRPr="00A646C3"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SOUS TITRE EXPLICATIF LE DÉCRIVANT</w:t>
                      </w:r>
                    </w:p>
                  </w:txbxContent>
                </v:textbox>
              </v:shape>
            </w:pict>
          </mc:Fallback>
        </mc:AlternateContent>
      </w:r>
      <w:r w:rsidR="0065536C">
        <w:rPr>
          <w:noProof/>
        </w:rPr>
        <w:drawing>
          <wp:anchor distT="0" distB="0" distL="114300" distR="114300" simplePos="0" relativeHeight="251658240" behindDoc="1" locked="0" layoutInCell="1" allowOverlap="1" wp14:anchorId="37C116E3" wp14:editId="38FFBCA5">
            <wp:simplePos x="0" y="0"/>
            <wp:positionH relativeFrom="column">
              <wp:posOffset>-114935</wp:posOffset>
            </wp:positionH>
            <wp:positionV relativeFrom="paragraph">
              <wp:posOffset>-322580</wp:posOffset>
            </wp:positionV>
            <wp:extent cx="7559040" cy="10688955"/>
            <wp:effectExtent l="0" t="0" r="381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332A" w:rsidSect="00DE471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288" w:rsidRDefault="008A6288" w:rsidP="00307692">
      <w:r>
        <w:separator/>
      </w:r>
    </w:p>
  </w:endnote>
  <w:endnote w:type="continuationSeparator" w:id="0">
    <w:p w:rsidR="008A6288" w:rsidRDefault="008A628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288" w:rsidRDefault="008A6288" w:rsidP="00307692">
      <w:r>
        <w:separator/>
      </w:r>
    </w:p>
  </w:footnote>
  <w:footnote w:type="continuationSeparator" w:id="0">
    <w:p w:rsidR="008A6288" w:rsidRDefault="008A628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07" w:rsidRDefault="0099490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06B"/>
    <w:rsid w:val="000053BF"/>
    <w:rsid w:val="000326C5"/>
    <w:rsid w:val="000861DC"/>
    <w:rsid w:val="000E3268"/>
    <w:rsid w:val="00154F18"/>
    <w:rsid w:val="001730CA"/>
    <w:rsid w:val="001A02BE"/>
    <w:rsid w:val="001D406B"/>
    <w:rsid w:val="0020236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72FC1"/>
    <w:rsid w:val="00552A23"/>
    <w:rsid w:val="0058332A"/>
    <w:rsid w:val="0065536C"/>
    <w:rsid w:val="006B445E"/>
    <w:rsid w:val="007113F3"/>
    <w:rsid w:val="00726528"/>
    <w:rsid w:val="00784F87"/>
    <w:rsid w:val="007975A2"/>
    <w:rsid w:val="007D0642"/>
    <w:rsid w:val="0087101A"/>
    <w:rsid w:val="008A6288"/>
    <w:rsid w:val="00901EB1"/>
    <w:rsid w:val="00907377"/>
    <w:rsid w:val="009120DD"/>
    <w:rsid w:val="00980171"/>
    <w:rsid w:val="00994907"/>
    <w:rsid w:val="00A646C3"/>
    <w:rsid w:val="00A74D64"/>
    <w:rsid w:val="00AA04D5"/>
    <w:rsid w:val="00AC0341"/>
    <w:rsid w:val="00AF3316"/>
    <w:rsid w:val="00AF7742"/>
    <w:rsid w:val="00B3766B"/>
    <w:rsid w:val="00B95C66"/>
    <w:rsid w:val="00BD6711"/>
    <w:rsid w:val="00BF0E26"/>
    <w:rsid w:val="00C57FC3"/>
    <w:rsid w:val="00D86F3D"/>
    <w:rsid w:val="00D90008"/>
    <w:rsid w:val="00D97D16"/>
    <w:rsid w:val="00DE4713"/>
    <w:rsid w:val="00E5405E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CD2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06B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urtis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463F8BE-089D-4A2C-8E82-417198F119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2017-03-29T07:41:00Z</dcterms:created>
  <dcterms:modified xsi:type="dcterms:W3CDTF">2017-03-29T07:49:00Z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</Properties>
</file>